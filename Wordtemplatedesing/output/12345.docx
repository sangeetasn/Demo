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B044F" w14:textId="41ED3336" w:rsidR="002E6ABB" w:rsidRPr="002E6ABB" w:rsidRDefault="00616B9C" w:rsidP="00BC5151">
      <w:pPr>
        <w:spacing w:before="0" w:after="0"/>
        <w:rPr>
          <w:rFonts w:ascii="Times New Roman" w:hAnsi="Times New Roman"/>
          <w:color w:val="000000" w:themeColor="text1"/>
          <w:lang w:val="en-IN"/>
        </w:rPr>
      </w:pPr>
      <w:bookmarkStart w:id="0" w:name="_GoBack"/>
      <w:bookmarkEnd w:id="0"/>
      <w:r>
        <w:rPr>
          <w:rFonts w:ascii="Times New Roman" w:hAnsi="Times New Roman"/>
          <w:noProof/>
          <w:color w:val="000000" w:themeColor="text1"/>
          <w:lang w:val="en-US"/>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US"/>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46">
        <w:rPr>
          <w:rFonts w:ascii="Times New Roman" w:hAnsi="Times New Roman"/>
          <w:color w:val="000000" w:themeColor="text1"/>
          <w:lang w:val="en-IN"/>
        </w:rPr>
        <w:t>12345</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3711E3">
        <w:rPr>
          <w:rFonts w:ascii="Times New Roman" w:hAnsi="Times New Roman"/>
          <w:color w:val="000000" w:themeColor="text1"/>
          <w:lang w:val="en-IN"/>
        </w:rPr>
        <w:t>02/16/2021</w:t>
      </w:r>
    </w:p>
    <w:p w14:paraId="4DD4E5E3" w14:textId="14CBB4B4"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706CD0">
        <w:rPr>
          <w:rFonts w:ascii="Times New Roman" w:hAnsi="Times New Roman"/>
          <w:noProof/>
          <w:color w:val="000000" w:themeColor="text1"/>
          <w:lang w:val="en-US"/>
        </w:rPr>
        <w:drawing>
          <wp:inline distT="0" distB="0" distL="0" distR="0" wp14:anchorId="57952C31" wp14:editId="5A4E00A6">
            <wp:extent cx="1013460" cy="1021080"/>
            <wp:effectExtent l="0" t="0" r="0" b="7620"/>
            <wp:docPr id="1" name="Picture 1"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199D860C" w:rsidR="002E6ABB" w:rsidRDefault="00C26100" w:rsidP="00A4382C">
      <w:pPr>
        <w:rPr>
          <w:rFonts w:ascii="Times New Roman" w:hAnsi="Times New Roman"/>
          <w:color w:val="000000" w:themeColor="text1"/>
          <w:lang w:val="en-IN"/>
        </w:rPr>
      </w:pPr>
      <w:r>
        <w:rPr>
          <w:rFonts w:ascii="Times New Roman" w:hAnsi="Times New Roman"/>
          <w:color w:val="000000" w:themeColor="text1"/>
          <w:lang w:val="en-IN"/>
        </w:rPr>
        <w:t>ManipalHospital</w:t>
      </w:r>
    </w:p>
    <w:p w14:paraId="27379346" w14:textId="544A191F" w:rsidR="002E6ABB" w:rsidRDefault="001D2693" w:rsidP="00A4382C">
      <w:pPr>
        <w:rPr>
          <w:rFonts w:ascii="Times New Roman" w:hAnsi="Times New Roman"/>
          <w:color w:val="000000" w:themeColor="text1"/>
          <w:lang w:val="en-IN"/>
        </w:rPr>
      </w:pPr>
      <w:r>
        <w:rPr>
          <w:rFonts w:ascii="Times New Roman" w:hAnsi="Times New Roman"/>
          <w:color w:val="000000" w:themeColor="text1"/>
          <w:lang w:val="en-IN"/>
        </w:rPr>
        <w:t>KormangalaBangalore</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Subject : Medical treatment under Direct Billing System.</w:t>
      </w:r>
    </w:p>
    <w:p w14:paraId="5C4CD3AC" w14:textId="5D7D25DE"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29713B">
        <w:rPr>
          <w:rFonts w:ascii="Times New Roman" w:hAnsi="Times New Roman"/>
          <w:color w:val="000000" w:themeColor="text1"/>
          <w:lang w:val="en-IN"/>
        </w:rPr>
        <w:t xml:space="preserve">[Patient </w:t>
      </w:r>
      <w:r w:rsidR="0066635F">
        <w:rPr>
          <w:rFonts w:ascii="Times New Roman" w:hAnsi="Times New Roman"/>
          <w:color w:val="000000" w:themeColor="text1"/>
          <w:lang w:val="en-IN"/>
        </w:rPr>
        <w:t>Name], [Patient RelationShip]</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[Staff Name]</w:t>
      </w:r>
      <w:r w:rsidR="00725030">
        <w:rPr>
          <w:rFonts w:ascii="Times New Roman" w:hAnsi="Times New Roman"/>
          <w:color w:val="000000" w:themeColor="text1"/>
          <w:lang w:val="en-IN"/>
        </w:rPr>
        <w:t>, Staff No.</w:t>
      </w:r>
      <w:r w:rsidR="0066635F">
        <w:rPr>
          <w:rFonts w:ascii="Times New Roman" w:hAnsi="Times New Roman"/>
          <w:color w:val="000000" w:themeColor="text1"/>
          <w:lang w:val="en-IN"/>
        </w:rPr>
        <w:t>[Staff No]</w:t>
      </w:r>
      <w:r w:rsidR="00725030">
        <w:rPr>
          <w:rFonts w:ascii="Times New Roman" w:hAnsi="Times New Roman"/>
          <w:color w:val="000000" w:themeColor="text1"/>
          <w:lang w:val="en-IN"/>
        </w:rPr>
        <w:t>, DGM, Corpora</w:t>
      </w:r>
      <w:r w:rsidR="00007900">
        <w:rPr>
          <w:rFonts w:ascii="Times New Roman" w:hAnsi="Times New Roman"/>
          <w:color w:val="000000" w:themeColor="text1"/>
          <w:lang w:val="en-IN"/>
        </w:rPr>
        <w:t xml:space="preserve">te Office, Bangalore, </w:t>
      </w:r>
      <w:r w:rsidR="00007900" w:rsidRPr="00007900">
        <w:rPr>
          <w:rFonts w:ascii="Times New Roman" w:hAnsi="Times New Roman"/>
          <w:color w:val="000000" w:themeColor="text1"/>
          <w:lang w:val="en-IN"/>
        </w:rPr>
        <w:t>[Reason for Hospitality]</w:t>
      </w:r>
      <w:r w:rsidR="00007900">
        <w:rPr>
          <w:rFonts w:ascii="Times New Roman" w:hAnsi="Times New Roman"/>
          <w:color w:val="000000" w:themeColor="text1"/>
          <w:lang w:val="en-IN"/>
        </w:rPr>
        <w:t xml:space="preserve"> </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2.  Please note that the accommodation entitlement is for a single bed in double bedded ward(Semi-private).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The Asst. General Manager(HQ-Payrolls)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Soudha,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Banglore – 560 027.</w:t>
      </w:r>
    </w:p>
    <w:p w14:paraId="697AB4F3"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5A4F960" w14:textId="21C55174" w:rsidR="00007900" w:rsidRDefault="00007900" w:rsidP="00A4382C">
      <w:pPr>
        <w:rPr>
          <w:rFonts w:ascii="Times New Roman" w:hAnsi="Times New Roman"/>
          <w:color w:val="000000" w:themeColor="text1"/>
          <w:lang w:val="en-IN"/>
        </w:rPr>
      </w:pPr>
      <w:r w:rsidRPr="00007900">
        <w:rPr>
          <w:rFonts w:ascii="Times New Roman" w:hAnsi="Times New Roman"/>
          <w:color w:val="000000" w:themeColor="text1"/>
          <w:lang w:val="en-IN"/>
        </w:rPr>
        <w:t>*****</w:t>
      </w:r>
    </w:p>
    <w:p w14:paraId="58D7C829"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Your faithfully,</w:t>
      </w:r>
    </w:p>
    <w:p w14:paraId="70AD8491" w14:textId="77777777" w:rsidR="009F11D7" w:rsidRDefault="00B52A2C" w:rsidP="00A4382C">
      <w:pPr>
        <w:rPr>
          <w:rFonts w:ascii="Times New Roman" w:hAnsi="Times New Roman"/>
          <w:color w:val="000000" w:themeColor="text1"/>
          <w:lang w:val="en-IN"/>
        </w:rPr>
      </w:pPr>
      <w:r>
        <w:rPr>
          <w:rFonts w:ascii="Times New Roman" w:hAnsi="Times New Roman"/>
          <w:color w:val="000000" w:themeColor="text1"/>
          <w:lang w:val="en-IN"/>
        </w:rPr>
        <w:t xml:space="preserve">for BEML Limied. </w:t>
      </w:r>
    </w:p>
    <w:p w14:paraId="1FE47098" w14:textId="64327F60" w:rsidR="00616B9C" w:rsidRDefault="00C54263" w:rsidP="00A4382C">
      <w:pPr>
        <w:rPr>
          <w:rFonts w:ascii="Times New Roman" w:hAnsi="Times New Roman"/>
          <w:color w:val="000000" w:themeColor="text1"/>
          <w:lang w:val="en-IN"/>
        </w:rPr>
      </w:pPr>
      <w:r>
        <w:rPr>
          <w:rFonts w:ascii="Times New Roman" w:hAnsi="Times New Roman"/>
          <w:noProof/>
          <w:color w:val="000000" w:themeColor="text1"/>
          <w:lang w:val="en-US"/>
        </w:rPr>
        <w:drawing>
          <wp:inline distT="0" distB="0" distL="0" distR="0" wp14:anchorId="2CE94D74" wp14:editId="2DAD1605">
            <wp:extent cx="1574165" cy="495300"/>
            <wp:effectExtent l="0" t="0" r="6985" b="0"/>
            <wp:docPr id="3" name="Picture 3"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headerReference w:type="even" r:id="rId12"/>
      <w:headerReference w:type="default" r:id="rId13"/>
      <w:footerReference w:type="even" r:id="rId14"/>
      <w:footerReference w:type="default" r:id="rId15"/>
      <w:headerReference w:type="first" r:id="rId16"/>
      <w:footerReference w:type="first" r:id="rId17"/>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9E06C" w14:textId="77777777" w:rsidR="00121875" w:rsidRDefault="00121875">
      <w:r>
        <w:separator/>
      </w:r>
    </w:p>
  </w:endnote>
  <w:endnote w:type="continuationSeparator" w:id="0">
    <w:p w14:paraId="49EB7370" w14:textId="77777777" w:rsidR="00121875" w:rsidRDefault="0012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E0285" w14:textId="77777777" w:rsidR="00811746" w:rsidRDefault="008117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1D2693">
      <w:rPr>
        <w:rStyle w:val="PageNumber"/>
        <w:noProof/>
        <w:color w:val="auto"/>
        <w:sz w:val="18"/>
      </w:rPr>
      <w:t>1</w:t>
    </w:r>
    <w:r w:rsidR="00AC6501">
      <w:rPr>
        <w:rStyle w:val="PageNumber"/>
        <w:color w:val="auto"/>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0A37D" w14:textId="77777777" w:rsidR="00121875" w:rsidRDefault="00121875">
      <w:r>
        <w:separator/>
      </w:r>
    </w:p>
  </w:footnote>
  <w:footnote w:type="continuationSeparator" w:id="0">
    <w:p w14:paraId="6A2C2786" w14:textId="77777777" w:rsidR="00121875" w:rsidRDefault="001218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16275" w14:textId="77777777" w:rsidR="00811746" w:rsidRDefault="008117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D3EF5" w14:textId="77777777" w:rsidR="00811746" w:rsidRDefault="008117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420A8" w14:textId="77777777" w:rsidR="006F5667" w:rsidRDefault="005D3A93">
    <w:pPr>
      <w:pStyle w:val="Header"/>
      <w:tabs>
        <w:tab w:val="clear" w:pos="9408"/>
        <w:tab w:val="right" w:pos="9407"/>
      </w:tabs>
      <w:spacing w:before="0" w:after="0"/>
      <w:jc w:val="left"/>
      <w:rPr>
        <w:color w:val="auto"/>
      </w:rPr>
    </w:pPr>
    <w:r>
      <w:rPr>
        <w:noProof/>
        <w:lang w:val="en-US"/>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15:restartNumberingAfterBreak="0">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15:restartNumberingAfterBreak="0">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15:restartNumberingAfterBreak="0">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15:restartNumberingAfterBreak="0">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15:restartNumberingAfterBreak="0">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15:restartNumberingAfterBreak="0">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15:restartNumberingAfterBreak="0">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15:restartNumberingAfterBreak="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15:restartNumberingAfterBreak="0">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15:restartNumberingAfterBreak="0">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15:restartNumberingAfterBreak="0">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15:restartNumberingAfterBreak="0">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719"/>
    <w:rsid w:val="00002F88"/>
    <w:rsid w:val="00003556"/>
    <w:rsid w:val="00007900"/>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1875"/>
    <w:rsid w:val="00123E3A"/>
    <w:rsid w:val="00125B0E"/>
    <w:rsid w:val="00127E1B"/>
    <w:rsid w:val="00132270"/>
    <w:rsid w:val="00134A97"/>
    <w:rsid w:val="0016092B"/>
    <w:rsid w:val="001656ED"/>
    <w:rsid w:val="0017010F"/>
    <w:rsid w:val="001816BF"/>
    <w:rsid w:val="001902D3"/>
    <w:rsid w:val="00193F1A"/>
    <w:rsid w:val="001C017F"/>
    <w:rsid w:val="001C289B"/>
    <w:rsid w:val="001C5BCD"/>
    <w:rsid w:val="001D2693"/>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9713B"/>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7B8C"/>
    <w:rsid w:val="003711E3"/>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6FE6"/>
    <w:rsid w:val="00557E67"/>
    <w:rsid w:val="00562F69"/>
    <w:rsid w:val="005669FA"/>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1746"/>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904F8E"/>
    <w:rsid w:val="00907452"/>
    <w:rsid w:val="00911182"/>
    <w:rsid w:val="009266AA"/>
    <w:rsid w:val="00927D91"/>
    <w:rsid w:val="00941A68"/>
    <w:rsid w:val="00950DA8"/>
    <w:rsid w:val="009623E7"/>
    <w:rsid w:val="00963100"/>
    <w:rsid w:val="0097080F"/>
    <w:rsid w:val="00973361"/>
    <w:rsid w:val="00984944"/>
    <w:rsid w:val="00984C3B"/>
    <w:rsid w:val="00987EEF"/>
    <w:rsid w:val="009A1DD6"/>
    <w:rsid w:val="009A2E7F"/>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26100"/>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28B655"/>
  <w15:docId w15:val="{112117EC-766B-4237-A8B3-4AA6F3B85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509AD-2ACD-45A8-9BBE-D420AFCAF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49</TotalTime>
  <Pages>1</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dell</cp:lastModifiedBy>
  <cp:revision>18</cp:revision>
  <cp:lastPrinted>2006-02-21T09:48:00Z</cp:lastPrinted>
  <dcterms:created xsi:type="dcterms:W3CDTF">2020-11-18T15:06:00Z</dcterms:created>
  <dcterms:modified xsi:type="dcterms:W3CDTF">2021-02-16T11:19:00Z</dcterms:modified>
</cp:coreProperties>
</file>