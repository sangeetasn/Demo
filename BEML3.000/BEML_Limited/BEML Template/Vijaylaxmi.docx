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B044F" w14:textId="6554DBC1" w:rsidR="002E6ABB" w:rsidRPr="002E6ABB" w:rsidRDefault="00616B9C" w:rsidP="00BC5151">
      <w:pPr>
        <w:spacing w:before="0" w:after="0"/>
        <w:rPr>
          <w:rFonts w:ascii="Times New Roman" w:hAnsi="Times New Roman"/>
          <w:color w:val="000000" w:themeColor="text1"/>
          <w:lang w:val="en-IN"/>
        </w:rPr>
      </w:pPr>
      <w:r>
        <w:rPr>
          <w:rFonts w:ascii="Times New Roman" w:hAnsi="Times New Roman"/>
          <w:noProof/>
          <w:color w:val="000000" w:themeColor="text1"/>
          <w:lang w:val="en-IN" w:eastAsia="en-IN"/>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IN" w:eastAsia="en-IN"/>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9DD">
        <w:rPr>
          <w:rFonts w:ascii="Times New Roman" w:hAnsi="Times New Roman"/>
          <w:color w:val="000000" w:themeColor="text1"/>
          <w:lang w:val="en-IN"/>
        </w:rPr>
        <w:t>KPM/Refltr/27302</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5939A7">
        <w:rPr>
          <w:rFonts w:ascii="Times New Roman" w:hAnsi="Times New Roman"/>
          <w:color w:val="000000" w:themeColor="text1"/>
          <w:lang w:val="en-IN"/>
        </w:rPr>
        <w:t>2021-02-19</w:t>
      </w:r>
    </w:p>
    <w:p w14:paraId="4DD4E5E3" w14:textId="7BFAF5B8"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DA7A7C">
        <w:rPr>
          <w:rFonts w:ascii="Times New Roman" w:hAnsi="Times New Roman"/>
          <w:noProof/>
          <w:color w:val="000000" w:themeColor="text1"/>
          <w:lang w:val="en-IN" w:eastAsia="en-IN"/>
        </w:rPr>
        <w:drawing>
          <wp:inline distT="0" distB="0" distL="0" distR="0" wp14:anchorId="392EB24F" wp14:editId="39DA04E7">
            <wp:extent cx="1013460" cy="1021080"/>
            <wp:effectExtent l="0" t="0" r="0" b="7620"/>
            <wp:docPr id="4" name="Picture 4"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0F929EC7" w:rsidR="002E6ABB" w:rsidRDefault="00E732B1" w:rsidP="00A4382C">
      <w:pPr>
        <w:rPr>
          <w:rFonts w:ascii="Times New Roman" w:hAnsi="Times New Roman"/>
          <w:color w:val="000000" w:themeColor="text1"/>
          <w:lang w:val="en-IN"/>
        </w:rPr>
      </w:pPr>
      <w:r>
        <w:rPr>
          <w:rFonts w:ascii="Times New Roman" w:hAnsi="Times New Roman"/>
          <w:color w:val="000000" w:themeColor="text1"/>
          <w:lang w:val="en-IN"/>
        </w:rPr>
        <w:t>Bangalore</w:t>
      </w:r>
    </w:p>
    <w:p w14:paraId="27379346" w14:textId="73521A94" w:rsidR="002E6ABB" w:rsidRDefault="004E54A2" w:rsidP="00A4382C">
      <w:pPr>
        <w:rPr>
          <w:rFonts w:ascii="Times New Roman" w:hAnsi="Times New Roman"/>
          <w:color w:val="000000" w:themeColor="text1"/>
          <w:lang w:val="en-IN"/>
        </w:rPr>
      </w:pPr>
      <w:r>
        <w:rPr>
          <w:rFonts w:ascii="Times New Roman" w:hAnsi="Times New Roman"/>
          <w:color w:val="000000" w:themeColor="text1"/>
          <w:lang w:val="en-IN"/>
        </w:rPr>
        <w:t>Fortis Hospital</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Subject : Medical treatment under Direct Billing System.</w:t>
      </w:r>
    </w:p>
    <w:p w14:paraId="5C4CD3AC" w14:textId="26B9E8DC"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0D1E24">
        <w:rPr>
          <w:rFonts w:ascii="Times New Roman" w:hAnsi="Times New Roman"/>
          <w:color w:val="000000" w:themeColor="text1"/>
          <w:lang w:val="en-IN"/>
        </w:rPr>
        <w:t>Kamala</w:t>
      </w:r>
      <w:r w:rsidR="0066635F">
        <w:rPr>
          <w:rFonts w:ascii="Times New Roman" w:hAnsi="Times New Roman"/>
          <w:color w:val="000000" w:themeColor="text1"/>
          <w:lang w:val="en-IN"/>
        </w:rPr>
        <w:t xml:space="preserve">, </w:t>
      </w:r>
      <w:r w:rsidR="003864FC">
        <w:rPr>
          <w:rFonts w:ascii="Times New Roman" w:hAnsi="Times New Roman"/>
          <w:color w:val="000000" w:themeColor="text1"/>
          <w:lang w:val="en-IN"/>
        </w:rPr>
        <w:t>Mother</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w:t>
      </w:r>
      <w:r w:rsidR="00DD29AF">
        <w:rPr>
          <w:rFonts w:ascii="Times New Roman" w:hAnsi="Times New Roman"/>
          <w:color w:val="000000" w:themeColor="text1"/>
          <w:lang w:val="en-IN"/>
        </w:rPr>
        <w:t>Vijaylaxmi</w:t>
      </w:r>
      <w:r w:rsidR="00725030">
        <w:rPr>
          <w:rFonts w:ascii="Times New Roman" w:hAnsi="Times New Roman"/>
          <w:color w:val="000000" w:themeColor="text1"/>
          <w:lang w:val="en-IN"/>
        </w:rPr>
        <w:t>, Staff No.</w:t>
      </w:r>
      <w:r w:rsidR="00364B84">
        <w:rPr>
          <w:rFonts w:ascii="Times New Roman" w:hAnsi="Times New Roman"/>
          <w:color w:val="000000" w:themeColor="text1"/>
          <w:lang w:val="en-IN"/>
        </w:rPr>
        <w:t>27302</w:t>
      </w:r>
      <w:r w:rsidR="00725030">
        <w:rPr>
          <w:rFonts w:ascii="Times New Roman" w:hAnsi="Times New Roman"/>
          <w:color w:val="000000" w:themeColor="text1"/>
          <w:lang w:val="en-IN"/>
        </w:rPr>
        <w:t xml:space="preserve">, DGM, Corporate Office, Bangalore, To undergo </w:t>
      </w:r>
      <w:r w:rsidR="00E056A5">
        <w:rPr>
          <w:rFonts w:ascii="Times New Roman" w:hAnsi="Times New Roman"/>
          <w:color w:val="800000"/>
          <w:sz w:val="24"/>
          <w:szCs w:val="24"/>
          <w:lang w:val="en-IN"/>
        </w:rPr>
        <w:t>covid</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2.  Please note that the accommodation entitlement is for a single bed in double bedded ward(Semi-private).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The Asst. General Manager(HQ-Payrolls)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Soudha,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Banglore – 560 027.</w:t>
      </w:r>
    </w:p>
    <w:p w14:paraId="697AB4F3" w14:textId="1450ADEB"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62CBDD9" w14:textId="23DF7D7D" w:rsidR="00550312" w:rsidRDefault="00FE5F6E" w:rsidP="00A4382C">
      <w:pPr>
        <w:rPr>
          <w:rFonts w:ascii="Times New Roman" w:hAnsi="Times New Roman"/>
          <w:color w:val="000000" w:themeColor="text1"/>
          <w:lang w:val="en-IN"/>
        </w:rPr>
      </w:pPr>
      <w:r>
        <w:rPr>
          <w:rFonts w:ascii="Times New Roman" w:hAnsi="Times New Roman"/>
          <w:color w:val="800000"/>
          <w:sz w:val="24"/>
          <w:szCs w:val="24"/>
          <w:lang w:val="en-IN"/>
        </w:rPr>
        <w:t xml:space="preserve"> </w:t>
      </w:r>
    </w:p>
    <w:p w14:paraId="58D7C829"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Your faithfully,</w:t>
      </w:r>
    </w:p>
    <w:p w14:paraId="70AD8491" w14:textId="77777777" w:rsidR="009F11D7" w:rsidRDefault="00B52A2C" w:rsidP="00A4382C">
      <w:pPr>
        <w:rPr>
          <w:rFonts w:ascii="Times New Roman" w:hAnsi="Times New Roman"/>
          <w:color w:val="000000" w:themeColor="text1"/>
          <w:lang w:val="en-IN"/>
        </w:rPr>
      </w:pPr>
      <w:r>
        <w:rPr>
          <w:rFonts w:ascii="Times New Roman" w:hAnsi="Times New Roman"/>
          <w:color w:val="000000" w:themeColor="text1"/>
          <w:lang w:val="en-IN"/>
        </w:rPr>
        <w:t xml:space="preserve">for BEML Limied. </w:t>
      </w:r>
    </w:p>
    <w:p w14:paraId="1FE47098" w14:textId="420FD4D7" w:rsidR="00616B9C" w:rsidRDefault="00B860F9" w:rsidP="00A4382C">
      <w:pPr>
        <w:rPr>
          <w:rFonts w:ascii="Times New Roman" w:hAnsi="Times New Roman"/>
          <w:color w:val="000000" w:themeColor="text1"/>
          <w:lang w:val="en-IN"/>
        </w:rPr>
      </w:pPr>
      <w:r>
        <w:rPr>
          <w:rFonts w:ascii="Times New Roman" w:hAnsi="Times New Roman"/>
          <w:noProof/>
          <w:color w:val="000000" w:themeColor="text1"/>
          <w:lang w:val="en-IN" w:eastAsia="en-IN"/>
        </w:rPr>
        <w:drawing>
          <wp:inline distT="0" distB="0" distL="0" distR="0" wp14:anchorId="0FA79955" wp14:editId="6E4AAE5B">
            <wp:extent cx="1574165" cy="495300"/>
            <wp:effectExtent l="0" t="0" r="6985" b="0"/>
            <wp:docPr id="2" name="Picture 2"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74165" cy="495300"/>
                    </a:xfrm>
                    <a:prstGeom prst="rect">
                      <a:avLst/>
                    </a:prstGeom>
                  </pic:spPr>
                </pic:pic>
              </a:graphicData>
            </a:graphic>
          </wp:inline>
        </w:drawing>
      </w:r>
    </w:p>
    <w:p w14:paraId="6B4F3269" w14:textId="7D6AF6E7" w:rsidR="00B52A2C" w:rsidRDefault="00EF0E98" w:rsidP="00A4382C">
      <w:pPr>
        <w:rPr>
          <w:rFonts w:ascii="Times New Roman" w:hAnsi="Times New Roman"/>
          <w:color w:val="000000" w:themeColor="text1"/>
          <w:lang w:val="en-IN"/>
        </w:rPr>
      </w:pPr>
      <w:bookmarkStart w:id="0" w:name="_GoBack"/>
      <w:r>
        <w:rPr>
          <w:rFonts w:ascii="Times New Roman" w:hAnsi="Times New Roman"/>
          <w:color w:val="000000" w:themeColor="text1"/>
          <w:lang w:val="en-IN"/>
        </w:rPr>
        <w:t>Ashish Signature</w:t>
      </w:r>
      <w:bookmarkEnd w:id="0"/>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footerReference w:type="default" r:id="rId13"/>
      <w:headerReference w:type="first" r:id="rId14"/>
      <w:footerReference w:type="first" r:id="rId15"/>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E2C65" w14:textId="77777777" w:rsidR="001973F5" w:rsidRDefault="001973F5">
      <w:r>
        <w:separator/>
      </w:r>
    </w:p>
  </w:endnote>
  <w:endnote w:type="continuationSeparator" w:id="0">
    <w:p w14:paraId="1B89D90C" w14:textId="77777777" w:rsidR="001973F5" w:rsidRDefault="0019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DA7A7C">
      <w:rPr>
        <w:rStyle w:val="PageNumber"/>
        <w:noProof/>
        <w:color w:val="auto"/>
        <w:sz w:val="18"/>
      </w:rPr>
      <w:t>1</w:t>
    </w:r>
    <w:r w:rsidR="00AC6501">
      <w:rPr>
        <w:rStyle w:val="PageNumber"/>
        <w:color w:val="auto"/>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65C0C8" w14:textId="77777777" w:rsidR="001973F5" w:rsidRDefault="001973F5">
      <w:r>
        <w:separator/>
      </w:r>
    </w:p>
  </w:footnote>
  <w:footnote w:type="continuationSeparator" w:id="0">
    <w:p w14:paraId="6583FA91" w14:textId="77777777" w:rsidR="001973F5" w:rsidRDefault="00197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420A8" w14:textId="77777777" w:rsidR="006F5667" w:rsidRDefault="005D3A93">
    <w:pPr>
      <w:pStyle w:val="Header"/>
      <w:tabs>
        <w:tab w:val="clear" w:pos="9408"/>
        <w:tab w:val="right" w:pos="9407"/>
      </w:tabs>
      <w:spacing w:before="0" w:after="0"/>
      <w:jc w:val="left"/>
      <w:rPr>
        <w:color w:val="auto"/>
      </w:rPr>
    </w:pPr>
    <w:r>
      <w:rPr>
        <w:noProof/>
        <w:lang w:val="en-IN" w:eastAsia="en-IN"/>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1E24"/>
    <w:rsid w:val="000D3AD1"/>
    <w:rsid w:val="000D6054"/>
    <w:rsid w:val="000D6988"/>
    <w:rsid w:val="000E05FF"/>
    <w:rsid w:val="000E10F6"/>
    <w:rsid w:val="000E117B"/>
    <w:rsid w:val="000E3718"/>
    <w:rsid w:val="000F2696"/>
    <w:rsid w:val="001062B1"/>
    <w:rsid w:val="00106E61"/>
    <w:rsid w:val="00107992"/>
    <w:rsid w:val="00116BAB"/>
    <w:rsid w:val="00123E3A"/>
    <w:rsid w:val="00125B0E"/>
    <w:rsid w:val="00127E1B"/>
    <w:rsid w:val="00132270"/>
    <w:rsid w:val="00134A97"/>
    <w:rsid w:val="0016092B"/>
    <w:rsid w:val="001656ED"/>
    <w:rsid w:val="0017010F"/>
    <w:rsid w:val="001816BF"/>
    <w:rsid w:val="001902D3"/>
    <w:rsid w:val="00193F1A"/>
    <w:rsid w:val="001973F5"/>
    <w:rsid w:val="001C017F"/>
    <w:rsid w:val="001C289B"/>
    <w:rsid w:val="001C5BCD"/>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4B84"/>
    <w:rsid w:val="00367B8C"/>
    <w:rsid w:val="00373C7F"/>
    <w:rsid w:val="00381BC7"/>
    <w:rsid w:val="003864FC"/>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E54A2"/>
    <w:rsid w:val="004F5B14"/>
    <w:rsid w:val="0051201D"/>
    <w:rsid w:val="00515E2A"/>
    <w:rsid w:val="00525606"/>
    <w:rsid w:val="005303A4"/>
    <w:rsid w:val="00534B02"/>
    <w:rsid w:val="00547262"/>
    <w:rsid w:val="005476B7"/>
    <w:rsid w:val="00550312"/>
    <w:rsid w:val="00556FE6"/>
    <w:rsid w:val="00557E67"/>
    <w:rsid w:val="00562F69"/>
    <w:rsid w:val="005669FA"/>
    <w:rsid w:val="005939A7"/>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8F69DD"/>
    <w:rsid w:val="00904F8E"/>
    <w:rsid w:val="00907452"/>
    <w:rsid w:val="00911182"/>
    <w:rsid w:val="009266AA"/>
    <w:rsid w:val="00927D91"/>
    <w:rsid w:val="00941A68"/>
    <w:rsid w:val="00950DA8"/>
    <w:rsid w:val="009623E7"/>
    <w:rsid w:val="00963100"/>
    <w:rsid w:val="0097080F"/>
    <w:rsid w:val="00973361"/>
    <w:rsid w:val="00984944"/>
    <w:rsid w:val="00984C3B"/>
    <w:rsid w:val="00987EEF"/>
    <w:rsid w:val="009A1DD6"/>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860F9"/>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A7A7C"/>
    <w:rsid w:val="00DB085F"/>
    <w:rsid w:val="00DB114C"/>
    <w:rsid w:val="00DC666C"/>
    <w:rsid w:val="00DD0AF3"/>
    <w:rsid w:val="00DD29AF"/>
    <w:rsid w:val="00DD38C8"/>
    <w:rsid w:val="00DD7203"/>
    <w:rsid w:val="00DD7F0D"/>
    <w:rsid w:val="00DF30E2"/>
    <w:rsid w:val="00DF3E4B"/>
    <w:rsid w:val="00E02A18"/>
    <w:rsid w:val="00E056A5"/>
    <w:rsid w:val="00E10ACE"/>
    <w:rsid w:val="00E17760"/>
    <w:rsid w:val="00E323AB"/>
    <w:rsid w:val="00E334EE"/>
    <w:rsid w:val="00E42AAF"/>
    <w:rsid w:val="00E43C23"/>
    <w:rsid w:val="00E44B07"/>
    <w:rsid w:val="00E50B6B"/>
    <w:rsid w:val="00E51FE1"/>
    <w:rsid w:val="00E53BDE"/>
    <w:rsid w:val="00E665EB"/>
    <w:rsid w:val="00E71084"/>
    <w:rsid w:val="00E71339"/>
    <w:rsid w:val="00E732B1"/>
    <w:rsid w:val="00E73445"/>
    <w:rsid w:val="00E76E86"/>
    <w:rsid w:val="00E81367"/>
    <w:rsid w:val="00E82D98"/>
    <w:rsid w:val="00E86719"/>
    <w:rsid w:val="00EA4491"/>
    <w:rsid w:val="00EA687C"/>
    <w:rsid w:val="00EA7716"/>
    <w:rsid w:val="00EB1890"/>
    <w:rsid w:val="00ED1F2F"/>
    <w:rsid w:val="00EE2349"/>
    <w:rsid w:val="00EE508C"/>
    <w:rsid w:val="00EF0E98"/>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E5F6E"/>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28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8F2F0-2A13-44AE-A5D5-DB7D78FA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21</TotalTime>
  <Pages>1</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Vinayak</cp:lastModifiedBy>
  <cp:revision>26</cp:revision>
  <cp:lastPrinted>2006-02-21T09:48:00Z</cp:lastPrinted>
  <dcterms:created xsi:type="dcterms:W3CDTF">2020-11-18T15:06:00Z</dcterms:created>
  <dcterms:modified xsi:type="dcterms:W3CDTF">2021-02-19T11:33:00Z</dcterms:modified>
</cp:coreProperties>
</file>